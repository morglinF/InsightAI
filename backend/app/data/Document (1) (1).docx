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64147" w14:textId="77777777" w:rsidR="001C0084" w:rsidRDefault="00786FE0">
      <w:pPr>
        <w:pStyle w:val="Name"/>
      </w:pPr>
      <w:r>
        <w:t>MORGLIN</w:t>
      </w:r>
    </w:p>
    <w:p w14:paraId="4A1301D5" w14:textId="77777777" w:rsidR="00786FE0" w:rsidRDefault="00786FE0">
      <w:pPr>
        <w:pStyle w:val="Name"/>
      </w:pPr>
      <w:r>
        <w:t xml:space="preserve">OLIVIER </w:t>
      </w:r>
    </w:p>
    <w:p w14:paraId="563A1554" w14:textId="147F34CF" w:rsidR="001C0084" w:rsidRDefault="00786FE0">
      <w:pPr>
        <w:pStyle w:val="ContactInfo"/>
      </w:pPr>
      <w:r>
        <w:t>H9 Villa Alto Douro ,</w:t>
      </w:r>
      <w:r w:rsidR="00F85541">
        <w:t xml:space="preserve"> Jules and Berg street ,Jeppestown </w:t>
      </w:r>
      <w:r w:rsidR="00DE0861">
        <w:t xml:space="preserve">| </w:t>
      </w:r>
      <w:r w:rsidR="00F85541">
        <w:t>065 298 2171</w:t>
      </w:r>
      <w:r w:rsidR="00DE0861">
        <w:t xml:space="preserve">| </w:t>
      </w:r>
      <w:sdt>
        <w:sdtPr>
          <w:alias w:val="Enter email:"/>
          <w:tag w:val="Enter email:"/>
          <w:id w:val="1913350914"/>
          <w:placeholder>
            <w:docPart w:val="96FF8C65DE8E2443934A5C36E3483713"/>
          </w:placeholder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 w:multiLine="1"/>
        </w:sdtPr>
        <w:sdtEndPr/>
        <w:sdtContent>
          <w:r w:rsidR="00F85541">
            <w:t>morglin.olivierm@gmail.com</w:t>
          </w:r>
        </w:sdtContent>
      </w:sdt>
    </w:p>
    <w:p w14:paraId="0D512643" w14:textId="77777777" w:rsidR="001C0084" w:rsidRDefault="007B049F">
      <w:pPr>
        <w:pStyle w:val="Heading1"/>
      </w:pPr>
      <w:sdt>
        <w:sdtPr>
          <w:alias w:val="Skill summary:"/>
          <w:tag w:val="Skill summary:"/>
          <w:id w:val="-819804518"/>
          <w:placeholder>
            <w:docPart w:val="77546B6AAB2F2C4D9865A7C9C697F095"/>
          </w:placeholder>
          <w:temporary/>
          <w:showingPlcHdr/>
          <w15:appearance w15:val="hidden"/>
        </w:sdtPr>
        <w:sdtEndPr/>
        <w:sdtContent>
          <w:r w:rsidR="007F7DCE">
            <w:t>Skills Summary</w:t>
          </w:r>
        </w:sdtContent>
      </w:sdt>
    </w:p>
    <w:sdt>
      <w:sdtPr>
        <w:alias w:val="Enter skills:"/>
        <w:tag w:val="Enter skills:"/>
        <w:id w:val="264583849"/>
        <w:placeholder>
          <w:docPart w:val="C66992C70D164F4BA54CA42D935A961F"/>
        </w:placeholder>
        <w:temporary/>
        <w:showingPlcHdr/>
        <w15:appearance w15:val="hidden"/>
      </w:sdtPr>
      <w:sdtEndPr/>
      <w:sdtContent>
        <w:p w14:paraId="7D359DA5" w14:textId="77777777" w:rsidR="001C0084" w:rsidRDefault="007F7DCE">
          <w:pPr>
            <w:spacing w:after="180"/>
          </w:pPr>
          <w:r>
            <w:t>To get started right away, just tap any placeholder text (such as this) and start typing.</w:t>
          </w:r>
        </w:p>
      </w:sdtContent>
    </w:sdt>
    <w:p w14:paraId="0CEDC3D2" w14:textId="77777777" w:rsidR="001C0084" w:rsidRDefault="007B049F">
      <w:pPr>
        <w:pStyle w:val="Heading1"/>
      </w:pPr>
      <w:sdt>
        <w:sdtPr>
          <w:alias w:val="Education:"/>
          <w:tag w:val="Education:"/>
          <w:id w:val="-1150367223"/>
          <w:placeholder>
            <w:docPart w:val="67A8480B516138458607444857938FC6"/>
          </w:placeholder>
          <w:temporary/>
          <w:showingPlcHdr/>
          <w15:appearance w15:val="hidden"/>
        </w:sdtPr>
        <w:sdtEndPr/>
        <w:sdtContent>
          <w:r w:rsidR="007F7DCE">
            <w:t>Education</w:t>
          </w:r>
        </w:sdtContent>
      </w:sdt>
    </w:p>
    <w:p w14:paraId="187E12F4" w14:textId="77777777" w:rsidR="001C0084" w:rsidRDefault="007B049F">
      <w:pPr>
        <w:pStyle w:val="Heading2"/>
      </w:pPr>
      <w:sdt>
        <w:sdtPr>
          <w:alias w:val="Degree and date of graduation:"/>
          <w:tag w:val="Degree and date of graduation:"/>
          <w:id w:val="-1529011685"/>
          <w:placeholder>
            <w:docPart w:val="3947F8D33A412B4B8C935654EFADB153"/>
          </w:placeholder>
          <w:temporary/>
          <w:showingPlcHdr/>
          <w15:appearance w15:val="hidden"/>
        </w:sdtPr>
        <w:sdtEndPr/>
        <w:sdtContent>
          <w:r w:rsidR="007F7DCE">
            <w:t>Degree / Date of Graduation</w:t>
          </w:r>
        </w:sdtContent>
      </w:sdt>
    </w:p>
    <w:sdt>
      <w:sdtPr>
        <w:alias w:val="Enter degree name and date of graduation:"/>
        <w:tag w:val="Enter degree name and date of graduation:"/>
        <w:id w:val="-1686204593"/>
        <w:placeholder>
          <w:docPart w:val="90789FCD98CA9F46B744A42099409769"/>
        </w:placeholder>
        <w:temporary/>
        <w:showingPlcHdr/>
        <w15:appearance w15:val="hidden"/>
      </w:sdtPr>
      <w:sdtEndPr/>
      <w:sdtContent>
        <w:p w14:paraId="37A9CEF1" w14:textId="77777777" w:rsidR="001C0084" w:rsidRDefault="007F7DCE">
          <w:r>
            <w:rPr>
              <w:noProof/>
            </w:rPr>
            <w:t>You might want to include your GPA here and a brief summary of relevant coursework, awards, and honors.</w:t>
          </w:r>
        </w:p>
      </w:sdtContent>
    </w:sdt>
    <w:p w14:paraId="0874C527" w14:textId="77777777" w:rsidR="001C0084" w:rsidRDefault="007B049F">
      <w:pPr>
        <w:pStyle w:val="Heading1"/>
      </w:pPr>
      <w:sdt>
        <w:sdtPr>
          <w:alias w:val="Experience:"/>
          <w:tag w:val="Experience:"/>
          <w:id w:val="617349259"/>
          <w:placeholder>
            <w:docPart w:val="392B84EB0C01F54BA05E2ADB34C10373"/>
          </w:placeholder>
          <w:temporary/>
          <w:showingPlcHdr/>
          <w15:appearance w15:val="hidden"/>
        </w:sdtPr>
        <w:sdtEndPr/>
        <w:sdtContent>
          <w:r w:rsidR="007F7DCE">
            <w:t>Experience</w:t>
          </w:r>
        </w:sdtContent>
      </w:sdt>
    </w:p>
    <w:p w14:paraId="02BC153B" w14:textId="77777777" w:rsidR="001C0084" w:rsidRDefault="007B049F">
      <w:pPr>
        <w:pStyle w:val="Heading2"/>
      </w:pPr>
      <w:sdt>
        <w:sdtPr>
          <w:alias w:val="Enter name of employer:"/>
          <w:tag w:val="Enter name of employer:"/>
          <w:id w:val="692349886"/>
          <w:placeholder>
            <w:docPart w:val="F7CE2B3AC9DC4246815EBBB83ED048A1"/>
          </w:placeholder>
          <w:temporary/>
          <w:showingPlcHdr/>
          <w15:appearance w15:val="hidden"/>
        </w:sdtPr>
        <w:sdtEndPr/>
        <w:sdtContent>
          <w:r w:rsidR="007F7DCE">
            <w:t>Name of Employer</w:t>
          </w:r>
        </w:sdtContent>
      </w:sdt>
    </w:p>
    <w:p w14:paraId="0487246C" w14:textId="77777777" w:rsidR="001C0084" w:rsidRDefault="007B049F">
      <w:pPr>
        <w:pStyle w:val="Heading3"/>
      </w:pPr>
      <w:sdt>
        <w:sdtPr>
          <w:alias w:val="Enter job title and dates of employment:"/>
          <w:tag w:val="Enter job title and dates of employment:"/>
          <w:id w:val="-1405223110"/>
          <w:placeholder>
            <w:docPart w:val="717730CC4DD7814E9A84157AA4F8511F"/>
          </w:placeholder>
          <w:temporary/>
          <w:showingPlcHdr/>
          <w15:appearance w15:val="hidden"/>
        </w:sdtPr>
        <w:sdtEndPr/>
        <w:sdtContent>
          <w:r w:rsidR="007F7DCE">
            <w:t>Job Title / Dates of Employment</w:t>
          </w:r>
        </w:sdtContent>
      </w:sdt>
    </w:p>
    <w:sdt>
      <w:sdtPr>
        <w:alias w:val="Enter job description:"/>
        <w:tag w:val="Enter job description:"/>
        <w:id w:val="1265580678"/>
        <w:placeholder>
          <w:docPart w:val="B2517075C41D0744AB6F1B14AF57361C"/>
        </w:placeholder>
        <w:temporary/>
        <w:showingPlcHdr/>
        <w15:appearance w15:val="hidden"/>
      </w:sdtPr>
      <w:sdtEndPr/>
      <w:sdtContent>
        <w:p w14:paraId="4F8CE840" w14:textId="77777777" w:rsidR="001C0084" w:rsidRDefault="007F7DCE">
          <w:r>
            <w:t>This is the place for a brief summary of your key responsibilities and most stellar accomplishments.</w:t>
          </w:r>
        </w:p>
      </w:sdtContent>
    </w:sdt>
    <w:p w14:paraId="6BB6C5BD" w14:textId="77777777" w:rsidR="001C0084" w:rsidRDefault="007B049F">
      <w:pPr>
        <w:pStyle w:val="Heading1"/>
      </w:pPr>
      <w:sdt>
        <w:sdtPr>
          <w:alias w:val="Awards and Achievements:"/>
          <w:tag w:val="Awards and Achievements:"/>
          <w:id w:val="250401295"/>
          <w:placeholder>
            <w:docPart w:val="3BE84890CF85AD448B3F5A164D3CEC3F"/>
          </w:placeholder>
          <w:temporary/>
          <w:showingPlcHdr/>
          <w15:appearance w15:val="hidden"/>
        </w:sdtPr>
        <w:sdtEndPr/>
        <w:sdtContent>
          <w:r w:rsidR="007F7DCE">
            <w:t>Awards and Acknowledgements</w:t>
          </w:r>
        </w:sdtContent>
      </w:sdt>
    </w:p>
    <w:p w14:paraId="5DCCE728" w14:textId="77777777" w:rsidR="001C0084" w:rsidRDefault="007B049F">
      <w:pPr>
        <w:pStyle w:val="Heading2"/>
      </w:pPr>
      <w:sdt>
        <w:sdtPr>
          <w:alias w:val="Enter type of award or award description:"/>
          <w:tag w:val="Enter type of award or award description:"/>
          <w:id w:val="-122928538"/>
          <w:placeholder>
            <w:docPart w:val="CF08EBF98653C342A2935B5157483F23"/>
          </w:placeholder>
          <w:temporary/>
          <w:showingPlcHdr/>
          <w15:appearance w15:val="hidden"/>
        </w:sdtPr>
        <w:sdtEndPr/>
        <w:sdtContent>
          <w:r w:rsidR="007F7DCE">
            <w:t>Type of Award / Award Description</w:t>
          </w:r>
        </w:sdtContent>
      </w:sdt>
    </w:p>
    <w:p w14:paraId="18CCE158" w14:textId="77777777" w:rsidR="001C0084" w:rsidRDefault="007B049F">
      <w:sdt>
        <w:sdtPr>
          <w:alias w:val="Enter award description:"/>
          <w:tag w:val="Enter award description:"/>
          <w:id w:val="-199016679"/>
          <w:placeholder>
            <w:docPart w:val="A7400D46D58ADC40B4A8A494F9BA2C5B"/>
          </w:placeholder>
          <w:temporary/>
          <w:showingPlcHdr/>
          <w15:appearance w15:val="hidden"/>
        </w:sdtPr>
        <w:sdtEndPr/>
        <w:sdtContent>
          <w:r w:rsidR="007F7DCE">
            <w:rPr>
              <w:noProof/>
            </w:rPr>
            <w:t>Are you president of your fraternity or sorority, head of the condo board, or a team lead for your favorite charity? You’re a natural leader–tell it like it is!</w:t>
          </w:r>
        </w:sdtContent>
      </w:sdt>
    </w:p>
    <w:sectPr w:rsidR="001C0084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1A05F" w14:textId="77777777" w:rsidR="007B049F" w:rsidRDefault="007B049F">
      <w:pPr>
        <w:spacing w:after="0" w:line="240" w:lineRule="auto"/>
      </w:pPr>
      <w:r>
        <w:separator/>
      </w:r>
    </w:p>
  </w:endnote>
  <w:endnote w:type="continuationSeparator" w:id="0">
    <w:p w14:paraId="646ED263" w14:textId="77777777" w:rsidR="007B049F" w:rsidRDefault="007B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949778" w14:textId="77777777" w:rsidR="001C0084" w:rsidRDefault="007F7D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06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70D924" w14:textId="77777777" w:rsidR="007B049F" w:rsidRDefault="007B049F">
      <w:pPr>
        <w:spacing w:after="0" w:line="240" w:lineRule="auto"/>
      </w:pPr>
      <w:r>
        <w:separator/>
      </w:r>
    </w:p>
  </w:footnote>
  <w:footnote w:type="continuationSeparator" w:id="0">
    <w:p w14:paraId="533F7BD4" w14:textId="77777777" w:rsidR="007B049F" w:rsidRDefault="007B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39902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AD81742" wp14:editId="1F00EF1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A899B09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7AFB2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1E0C3A3" wp14:editId="26BDF0E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B163D29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2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E0"/>
    <w:rsid w:val="0000092C"/>
    <w:rsid w:val="00047CB1"/>
    <w:rsid w:val="001C0084"/>
    <w:rsid w:val="003C1C78"/>
    <w:rsid w:val="00786FE0"/>
    <w:rsid w:val="007B049F"/>
    <w:rsid w:val="007F7DCE"/>
    <w:rsid w:val="00DE0861"/>
    <w:rsid w:val="00EC0642"/>
    <w:rsid w:val="00F8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FE126CD"/>
  <w15:chartTrackingRefBased/>
  <w15:docId w15:val="{F77FC398-30F0-294D-B5B2-CE7B8E36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262EA2E3-008E-5F42-BBAE-8FB6093766AC%7dtf5000203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6FF8C65DE8E2443934A5C36E3483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7F31-7706-124C-BDC9-E4BBE5691108}"/>
      </w:docPartPr>
      <w:docPartBody>
        <w:p w:rsidR="00000000" w:rsidRDefault="00896D87">
          <w:pPr>
            <w:pStyle w:val="96FF8C65DE8E2443934A5C36E3483713"/>
          </w:pPr>
          <w:r>
            <w:t>Email</w:t>
          </w:r>
        </w:p>
      </w:docPartBody>
    </w:docPart>
    <w:docPart>
      <w:docPartPr>
        <w:name w:val="77546B6AAB2F2C4D9865A7C9C697F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5E79D-52FB-5B44-A86A-1D80E85F19D0}"/>
      </w:docPartPr>
      <w:docPartBody>
        <w:p w:rsidR="00000000" w:rsidRDefault="00896D87">
          <w:pPr>
            <w:pStyle w:val="77546B6AAB2F2C4D9865A7C9C697F095"/>
          </w:pPr>
          <w:r>
            <w:t>Skills Summary</w:t>
          </w:r>
        </w:p>
      </w:docPartBody>
    </w:docPart>
    <w:docPart>
      <w:docPartPr>
        <w:name w:val="C66992C70D164F4BA54CA42D935A9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6CE8A-BEF0-DA42-9B1C-E7BAC949DAA7}"/>
      </w:docPartPr>
      <w:docPartBody>
        <w:p w:rsidR="00000000" w:rsidRDefault="00896D87">
          <w:pPr>
            <w:pStyle w:val="C66992C70D164F4BA54CA42D935A961F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67A8480B516138458607444857938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DA3FB-10C0-3C41-8B50-18BDAA1714F6}"/>
      </w:docPartPr>
      <w:docPartBody>
        <w:p w:rsidR="00000000" w:rsidRDefault="00896D87">
          <w:pPr>
            <w:pStyle w:val="67A8480B516138458607444857938FC6"/>
          </w:pPr>
          <w:r>
            <w:t>Education</w:t>
          </w:r>
        </w:p>
      </w:docPartBody>
    </w:docPart>
    <w:docPart>
      <w:docPartPr>
        <w:name w:val="3947F8D33A412B4B8C935654EFADB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B4CF4-31E3-2B4F-A715-034475AF0543}"/>
      </w:docPartPr>
      <w:docPartBody>
        <w:p w:rsidR="00000000" w:rsidRDefault="00896D87">
          <w:pPr>
            <w:pStyle w:val="3947F8D33A412B4B8C935654EFADB153"/>
          </w:pPr>
          <w:r>
            <w:t>Degree / Date of Graduation</w:t>
          </w:r>
        </w:p>
      </w:docPartBody>
    </w:docPart>
    <w:docPart>
      <w:docPartPr>
        <w:name w:val="90789FCD98CA9F46B744A42099409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7260A-E62D-3746-8A50-8FBB7439966A}"/>
      </w:docPartPr>
      <w:docPartBody>
        <w:p w:rsidR="00000000" w:rsidRDefault="00896D87">
          <w:pPr>
            <w:pStyle w:val="90789FCD98CA9F46B744A42099409769"/>
          </w:pPr>
          <w:r>
            <w:rPr>
              <w:noProof/>
            </w:rPr>
            <w:t>You might want to include your GPA here and a brief summary of relevant coursework,</w:t>
          </w:r>
          <w:r>
            <w:rPr>
              <w:noProof/>
            </w:rPr>
            <w:t xml:space="preserve"> awards, and honors.</w:t>
          </w:r>
        </w:p>
      </w:docPartBody>
    </w:docPart>
    <w:docPart>
      <w:docPartPr>
        <w:name w:val="392B84EB0C01F54BA05E2ADB34C10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1F238-657F-6A4F-9590-8F650EAE0B26}"/>
      </w:docPartPr>
      <w:docPartBody>
        <w:p w:rsidR="00000000" w:rsidRDefault="00896D87">
          <w:pPr>
            <w:pStyle w:val="392B84EB0C01F54BA05E2ADB34C10373"/>
          </w:pPr>
          <w:r>
            <w:t>Experience</w:t>
          </w:r>
        </w:p>
      </w:docPartBody>
    </w:docPart>
    <w:docPart>
      <w:docPartPr>
        <w:name w:val="F7CE2B3AC9DC4246815EBBB83ED04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2F9D2-A41A-EE44-B4DB-5B8C37658FF5}"/>
      </w:docPartPr>
      <w:docPartBody>
        <w:p w:rsidR="00000000" w:rsidRDefault="00896D87">
          <w:pPr>
            <w:pStyle w:val="F7CE2B3AC9DC4246815EBBB83ED048A1"/>
          </w:pPr>
          <w:r>
            <w:t>Name of Employer</w:t>
          </w:r>
        </w:p>
      </w:docPartBody>
    </w:docPart>
    <w:docPart>
      <w:docPartPr>
        <w:name w:val="717730CC4DD7814E9A84157AA4F85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A841E-45D3-6241-B544-BE8B9885F915}"/>
      </w:docPartPr>
      <w:docPartBody>
        <w:p w:rsidR="00000000" w:rsidRDefault="00896D87">
          <w:pPr>
            <w:pStyle w:val="717730CC4DD7814E9A84157AA4F8511F"/>
          </w:pPr>
          <w:r>
            <w:t>Job Title / Dates of Employment</w:t>
          </w:r>
        </w:p>
      </w:docPartBody>
    </w:docPart>
    <w:docPart>
      <w:docPartPr>
        <w:name w:val="B2517075C41D0744AB6F1B14AF573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4AD49-BDBE-3544-8329-83F76FDA4337}"/>
      </w:docPartPr>
      <w:docPartBody>
        <w:p w:rsidR="00000000" w:rsidRDefault="00896D87">
          <w:pPr>
            <w:pStyle w:val="B2517075C41D0744AB6F1B14AF57361C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3BE84890CF85AD448B3F5A164D3C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1D8D0-925D-6A48-ACD9-F83B64ADB49C}"/>
      </w:docPartPr>
      <w:docPartBody>
        <w:p w:rsidR="00000000" w:rsidRDefault="00896D87">
          <w:pPr>
            <w:pStyle w:val="3BE84890CF85AD448B3F5A164D3CEC3F"/>
          </w:pPr>
          <w:r>
            <w:t>Awards and Acknowledgements</w:t>
          </w:r>
        </w:p>
      </w:docPartBody>
    </w:docPart>
    <w:docPart>
      <w:docPartPr>
        <w:name w:val="CF08EBF98653C342A2935B5157483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0F2F1-E3CE-4C45-8BD6-EA7F70398AA8}"/>
      </w:docPartPr>
      <w:docPartBody>
        <w:p w:rsidR="00000000" w:rsidRDefault="00896D87">
          <w:pPr>
            <w:pStyle w:val="CF08EBF98653C342A2935B5157483F23"/>
          </w:pPr>
          <w:r>
            <w:t>Type of Award / Award Description</w:t>
          </w:r>
        </w:p>
      </w:docPartBody>
    </w:docPart>
    <w:docPart>
      <w:docPartPr>
        <w:name w:val="A7400D46D58ADC40B4A8A494F9BA2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6BE99-0FAC-3D4D-8D80-F6C174C14760}"/>
      </w:docPartPr>
      <w:docPartBody>
        <w:p w:rsidR="00000000" w:rsidRDefault="00896D87">
          <w:pPr>
            <w:pStyle w:val="A7400D46D58ADC40B4A8A494F9BA2C5B"/>
          </w:pPr>
          <w:r>
            <w:rPr>
              <w:noProof/>
            </w:rPr>
            <w:t>Are you pres</w:t>
          </w:r>
          <w:r>
            <w:rPr>
              <w:noProof/>
            </w:rPr>
            <w:t>ident of your fraternity or sorority, head of the condo board, or a team lead for your favorite charity? You’re a natural leader–tell it like it is!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87"/>
    <w:rsid w:val="0089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F3ED57243F084986D71B32594D2FA7">
    <w:name w:val="A1F3ED57243F084986D71B32594D2FA7"/>
  </w:style>
  <w:style w:type="paragraph" w:customStyle="1" w:styleId="B0467BBA30CAAF45893DC5EDCB125FCF">
    <w:name w:val="B0467BBA30CAAF45893DC5EDCB125FCF"/>
  </w:style>
  <w:style w:type="paragraph" w:customStyle="1" w:styleId="CD654FBB89F6C24AB5C86BFFFDA981AF">
    <w:name w:val="CD654FBB89F6C24AB5C86BFFFDA981AF"/>
  </w:style>
  <w:style w:type="paragraph" w:customStyle="1" w:styleId="96FF8C65DE8E2443934A5C36E3483713">
    <w:name w:val="96FF8C65DE8E2443934A5C36E3483713"/>
  </w:style>
  <w:style w:type="paragraph" w:customStyle="1" w:styleId="77546B6AAB2F2C4D9865A7C9C697F095">
    <w:name w:val="77546B6AAB2F2C4D9865A7C9C697F095"/>
  </w:style>
  <w:style w:type="paragraph" w:customStyle="1" w:styleId="C66992C70D164F4BA54CA42D935A961F">
    <w:name w:val="C66992C70D164F4BA54CA42D935A961F"/>
  </w:style>
  <w:style w:type="paragraph" w:customStyle="1" w:styleId="67A8480B516138458607444857938FC6">
    <w:name w:val="67A8480B516138458607444857938FC6"/>
  </w:style>
  <w:style w:type="paragraph" w:customStyle="1" w:styleId="3947F8D33A412B4B8C935654EFADB153">
    <w:name w:val="3947F8D33A412B4B8C935654EFADB153"/>
  </w:style>
  <w:style w:type="paragraph" w:customStyle="1" w:styleId="90789FCD98CA9F46B744A42099409769">
    <w:name w:val="90789FCD98CA9F46B744A42099409769"/>
  </w:style>
  <w:style w:type="paragraph" w:customStyle="1" w:styleId="392B84EB0C01F54BA05E2ADB34C10373">
    <w:name w:val="392B84EB0C01F54BA05E2ADB34C10373"/>
  </w:style>
  <w:style w:type="paragraph" w:customStyle="1" w:styleId="F7CE2B3AC9DC4246815EBBB83ED048A1">
    <w:name w:val="F7CE2B3AC9DC4246815EBBB83ED048A1"/>
  </w:style>
  <w:style w:type="paragraph" w:customStyle="1" w:styleId="717730CC4DD7814E9A84157AA4F8511F">
    <w:name w:val="717730CC4DD7814E9A84157AA4F8511F"/>
  </w:style>
  <w:style w:type="paragraph" w:customStyle="1" w:styleId="B2517075C41D0744AB6F1B14AF57361C">
    <w:name w:val="B2517075C41D0744AB6F1B14AF57361C"/>
  </w:style>
  <w:style w:type="paragraph" w:customStyle="1" w:styleId="3BE84890CF85AD448B3F5A164D3CEC3F">
    <w:name w:val="3BE84890CF85AD448B3F5A164D3CEC3F"/>
  </w:style>
  <w:style w:type="paragraph" w:customStyle="1" w:styleId="CF08EBF98653C342A2935B5157483F23">
    <w:name w:val="CF08EBF98653C342A2935B5157483F23"/>
  </w:style>
  <w:style w:type="paragraph" w:customStyle="1" w:styleId="A7400D46D58ADC40B4A8A494F9BA2C5B">
    <w:name w:val="A7400D46D58ADC40B4A8A494F9BA2C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morglin.olivierm@gmail.com 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{262EA2E3-008E-5F42-BBAE-8FB6093766AC}tf50002038.dotx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morglin.olivierm@gmail.com</dc:creator>
  <cp:keywords/>
  <cp:lastModifiedBy>morglin.olivierm@gmail.com</cp:lastModifiedBy>
  <cp:revision>3</cp:revision>
  <dcterms:created xsi:type="dcterms:W3CDTF">2018-11-02T09:45:00Z</dcterms:created>
  <dcterms:modified xsi:type="dcterms:W3CDTF">2018-11-02T09:46:00Z</dcterms:modified>
</cp:coreProperties>
</file>